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4B7E44" w:rsidTr="0030568D">
        <w:trPr>
          <w:trHeight w:val="2536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8D0C89" w:rsidP="004B7E44"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63360" behindDoc="1" locked="0" layoutInCell="1" allowOverlap="1" wp14:anchorId="2DA7C5DA" wp14:editId="185E0E78">
                  <wp:simplePos x="0" y="0"/>
                  <wp:positionH relativeFrom="column">
                    <wp:posOffset>4719320</wp:posOffset>
                  </wp:positionH>
                  <wp:positionV relativeFrom="paragraph">
                    <wp:posOffset>568</wp:posOffset>
                  </wp:positionV>
                  <wp:extent cx="914400" cy="951932"/>
                  <wp:effectExtent l="0" t="0" r="0" b="635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go_Hidal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163" cy="95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B34FE">
              <w:rPr>
                <w:noProof/>
                <w:lang w:val="es-MX" w:eastAsia="es-MX"/>
              </w:rPr>
              <w:drawing>
                <wp:anchor distT="0" distB="0" distL="114300" distR="114300" simplePos="0" relativeHeight="251661312" behindDoc="1" locked="0" layoutInCell="1" allowOverlap="1" wp14:anchorId="6B5DD600" wp14:editId="09E7B7FD">
                  <wp:simplePos x="0" y="0"/>
                  <wp:positionH relativeFrom="margin">
                    <wp:posOffset>101600</wp:posOffset>
                  </wp:positionH>
                  <wp:positionV relativeFrom="paragraph">
                    <wp:posOffset>0</wp:posOffset>
                  </wp:positionV>
                  <wp:extent cx="708660" cy="853017"/>
                  <wp:effectExtent l="0" t="0" r="0" b="4445"/>
                  <wp:wrapThrough wrapText="bothSides">
                    <wp:wrapPolygon edited="0">
                      <wp:start x="0" y="0"/>
                      <wp:lineTo x="0" y="21230"/>
                      <wp:lineTo x="20903" y="21230"/>
                      <wp:lineTo x="20903" y="0"/>
                      <wp:lineTo x="0" y="0"/>
                    </wp:wrapPolygon>
                  </wp:wrapThrough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scudo-upp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85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B7E44" w:rsidRDefault="004B7E44" w:rsidP="004B7E44"/>
          <w:p w:rsidR="004B7E44" w:rsidRDefault="001D24B0" w:rsidP="004B7E44"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6BB6C035" wp14:editId="5CF8B221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1431290</wp:posOffset>
                      </wp:positionV>
                      <wp:extent cx="4983480" cy="1196340"/>
                      <wp:effectExtent l="0" t="0" r="0" b="3810"/>
                      <wp:wrapTight wrapText="bothSides">
                        <wp:wrapPolygon edited="0">
                          <wp:start x="248" y="0"/>
                          <wp:lineTo x="248" y="21325"/>
                          <wp:lineTo x="21303" y="21325"/>
                          <wp:lineTo x="21303" y="0"/>
                          <wp:lineTo x="248" y="0"/>
                        </wp:wrapPolygon>
                      </wp:wrapTight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83480" cy="11963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0568D" w:rsidRPr="0030568D" w:rsidRDefault="0030568D" w:rsidP="0030568D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 w:rsidRPr="0030568D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44"/>
                                      <w:szCs w:val="24"/>
                                      <w:lang w:bidi="es-ES"/>
                                    </w:rPr>
                                    <w:t>Proceso de software y trabajo colaborativo (Proyecto y control GIT)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B6C0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7" o:spid="_x0000_s1026" type="#_x0000_t202" style="position:absolute;margin-left:23.6pt;margin-top:112.7pt;width:392.4pt;height:94.2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" filled="f" stroked="f" strokeweight=".5pt">
                      <v:textbox>
                        <w:txbxContent>
                          <w:p w:rsidR="0030568D" w:rsidRPr="0030568D" w:rsidRDefault="0030568D" w:rsidP="0030568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30568D">
                              <w:rPr>
                                <w:rFonts w:asciiTheme="majorHAnsi" w:eastAsia="Times New Roman" w:hAnsiTheme="majorHAnsi" w:cs="Times New Roman"/>
                                <w:b/>
                                <w:sz w:val="44"/>
                                <w:szCs w:val="24"/>
                                <w:lang w:bidi="es-ES"/>
                              </w:rPr>
                              <w:t>Proceso de software y trabajo colaborativo (Proyecto y control GIT)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057D7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2576" behindDoc="1" locked="0" layoutInCell="1" allowOverlap="1" wp14:anchorId="2B5C98BD" wp14:editId="1A5C5D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2247900</wp:posOffset>
                      </wp:positionV>
                      <wp:extent cx="5753100" cy="1661160"/>
                      <wp:effectExtent l="0" t="0" r="0" b="0"/>
                      <wp:wrapTopAndBottom/>
                      <wp:docPr id="14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53100" cy="16611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57D72" w:rsidRPr="00057D72" w:rsidRDefault="00057D72" w:rsidP="00057D72">
                                  <w:pPr>
                                    <w:pStyle w:val="Puesto"/>
                                    <w:jc w:val="center"/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57D72"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Aguilar Hernandez Adrian Alfredo</w:t>
                                  </w:r>
                                </w:p>
                                <w:p w:rsidR="00057D72" w:rsidRDefault="00057D72" w:rsidP="00057D72">
                                  <w:pPr>
                                    <w:pStyle w:val="Puesto"/>
                                    <w:jc w:val="center"/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057D72"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Martinez</w:t>
                                  </w:r>
                                  <w:proofErr w:type="spellEnd"/>
                                  <w:r w:rsidRPr="00057D72"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7D72"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SanJuan</w:t>
                                  </w:r>
                                  <w:proofErr w:type="spellEnd"/>
                                  <w:r w:rsidRPr="00057D72"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Edgar</w:t>
                                  </w:r>
                                </w:p>
                                <w:p w:rsidR="00FF1406" w:rsidRDefault="00FF1406" w:rsidP="00057D72">
                                  <w:pPr>
                                    <w:pStyle w:val="Puesto"/>
                                    <w:jc w:val="center"/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Montaño </w:t>
                                  </w:r>
                                  <w:proofErr w:type="spellStart"/>
                                  <w:r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Garcia</w:t>
                                  </w:r>
                                  <w:proofErr w:type="spellEnd"/>
                                  <w:r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Anette</w:t>
                                  </w:r>
                                  <w:proofErr w:type="spellEnd"/>
                                </w:p>
                                <w:p w:rsidR="0083554D" w:rsidRPr="00057D72" w:rsidRDefault="0083554D" w:rsidP="00057D72">
                                  <w:pPr>
                                    <w:pStyle w:val="Puesto"/>
                                    <w:jc w:val="center"/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 w:val="0"/>
                                      <w:caps w:val="0"/>
                                      <w:color w:val="auto"/>
                                      <w:sz w:val="40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Damaris</w:t>
                                  </w:r>
                                </w:p>
                                <w:p w:rsidR="00057D72" w:rsidRPr="0030568D" w:rsidRDefault="00057D72" w:rsidP="00057D72">
                                  <w:pPr>
                                    <w:pStyle w:val="Puesto"/>
                                    <w:jc w:val="center"/>
                                    <w:rPr>
                                      <w:b w:val="0"/>
                                      <w:caps w:val="0"/>
                                      <w:color w:val="161718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5C98BD" id="Cuadro de texto 14" o:spid="_x0000_s1027" type="#_x0000_t202" style="position:absolute;margin-left:0;margin-top:177pt;width:453pt;height:130.8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" filled="f" stroked="f" strokeweight=".5pt">
                      <v:textbox>
                        <w:txbxContent>
                          <w:p w:rsidR="00057D72" w:rsidRPr="00057D72" w:rsidRDefault="00057D72" w:rsidP="00057D72">
                            <w:pPr>
                              <w:pStyle w:val="Puesto"/>
                              <w:jc w:val="center"/>
                              <w:rPr>
                                <w:b w:val="0"/>
                                <w:caps w:val="0"/>
                                <w:color w:val="auto"/>
                                <w:sz w:val="40"/>
                                <w:lang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7D72">
                              <w:rPr>
                                <w:b w:val="0"/>
                                <w:caps w:val="0"/>
                                <w:color w:val="auto"/>
                                <w:sz w:val="40"/>
                                <w:lang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Aguilar Hernandez Adrian Alfredo</w:t>
                            </w:r>
                          </w:p>
                          <w:p w:rsidR="00057D72" w:rsidRDefault="00057D72" w:rsidP="00057D72">
                            <w:pPr>
                              <w:pStyle w:val="Puesto"/>
                              <w:jc w:val="center"/>
                              <w:rPr>
                                <w:b w:val="0"/>
                                <w:caps w:val="0"/>
                                <w:color w:val="auto"/>
                                <w:sz w:val="40"/>
                                <w:lang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7D72">
                              <w:rPr>
                                <w:b w:val="0"/>
                                <w:caps w:val="0"/>
                                <w:color w:val="auto"/>
                                <w:sz w:val="40"/>
                                <w:lang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Martinez SanJuan Edgar</w:t>
                            </w:r>
                          </w:p>
                          <w:p w:rsidR="00FF1406" w:rsidRDefault="00FF1406" w:rsidP="00057D72">
                            <w:pPr>
                              <w:pStyle w:val="Puesto"/>
                              <w:jc w:val="center"/>
                              <w:rPr>
                                <w:b w:val="0"/>
                                <w:caps w:val="0"/>
                                <w:color w:val="auto"/>
                                <w:sz w:val="40"/>
                                <w:lang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caps w:val="0"/>
                                <w:color w:val="auto"/>
                                <w:sz w:val="40"/>
                                <w:lang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Montaño Garcia Anette</w:t>
                            </w:r>
                          </w:p>
                          <w:p w:rsidR="0083554D" w:rsidRPr="00057D72" w:rsidRDefault="0083554D" w:rsidP="00057D72">
                            <w:pPr>
                              <w:pStyle w:val="Puesto"/>
                              <w:jc w:val="center"/>
                              <w:rPr>
                                <w:b w:val="0"/>
                                <w:caps w:val="0"/>
                                <w:color w:val="auto"/>
                                <w:sz w:val="40"/>
                                <w:lang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caps w:val="0"/>
                                <w:color w:val="auto"/>
                                <w:sz w:val="40"/>
                                <w:lang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Damaris</w:t>
                            </w:r>
                          </w:p>
                          <w:p w:rsidR="00057D72" w:rsidRPr="0030568D" w:rsidRDefault="00057D72" w:rsidP="00057D72">
                            <w:pPr>
                              <w:pStyle w:val="Puesto"/>
                              <w:jc w:val="center"/>
                              <w:rPr>
                                <w:b w:val="0"/>
                                <w:caps w:val="0"/>
                                <w:color w:val="161718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057D7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435CA39D" wp14:editId="53FD92C7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1021080</wp:posOffset>
                      </wp:positionV>
                      <wp:extent cx="5753100" cy="518160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53100" cy="5181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90445" w:rsidRPr="0030568D" w:rsidRDefault="00490445" w:rsidP="00490445">
                                  <w:pPr>
                                    <w:pStyle w:val="Puesto"/>
                                    <w:jc w:val="center"/>
                                    <w:rPr>
                                      <w:b w:val="0"/>
                                      <w:caps w:val="0"/>
                                      <w:color w:val="161718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568D">
                                    <w:rPr>
                                      <w:b w:val="0"/>
                                      <w:caps w:val="0"/>
                                      <w:color w:val="161718" w:themeColor="text1"/>
                                      <w:sz w:val="44"/>
                                      <w:lang w:bidi="es-E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Procesos de desarrollo de Software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5CA39D" id="Cuadro de texto 8" o:spid="_x0000_s1028" type="#_x0000_t202" style="position:absolute;margin-left:.2pt;margin-top:80.4pt;width:453pt;height:40.8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" filled="f" stroked="f" strokeweight=".5pt">
                      <v:textbox>
                        <w:txbxContent>
                          <w:p w:rsidR="00490445" w:rsidRPr="0030568D" w:rsidRDefault="00490445" w:rsidP="00490445">
                            <w:pPr>
                              <w:pStyle w:val="Puesto"/>
                              <w:jc w:val="center"/>
                              <w:rPr>
                                <w:b w:val="0"/>
                                <w:caps w:val="0"/>
                                <w:color w:val="161718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0568D">
                              <w:rPr>
                                <w:b w:val="0"/>
                                <w:caps w:val="0"/>
                                <w:color w:val="161718" w:themeColor="text1"/>
                                <w:sz w:val="44"/>
                                <w:lang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Procesos de desarrollo de Software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57D7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41F4C6D7" wp14:editId="667D0B2F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350520</wp:posOffset>
                      </wp:positionV>
                      <wp:extent cx="4983480" cy="480060"/>
                      <wp:effectExtent l="0" t="0" r="0" b="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83480" cy="480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0568D" w:rsidRPr="0030568D" w:rsidRDefault="0030568D" w:rsidP="0030568D">
                                  <w:pPr>
                                    <w:rPr>
                                      <w:sz w:val="24"/>
                                    </w:rPr>
                                  </w:pPr>
                                  <w:r w:rsidRPr="0030568D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44"/>
                                      <w:szCs w:val="24"/>
                                      <w:lang w:bidi="es-ES"/>
                                    </w:rPr>
                                    <w:t>Universidad Politécnica de Pachuca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F4C6D7" id="Cuadro de texto 13" o:spid="_x0000_s1029" type="#_x0000_t202" style="position:absolute;margin-left:51.8pt;margin-top:27.6pt;width:392.4pt;height:37.8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" filled="f" stroked="f" strokeweight=".5pt">
                      <v:textbox>
                        <w:txbxContent>
                          <w:p w:rsidR="0030568D" w:rsidRPr="0030568D" w:rsidRDefault="0030568D" w:rsidP="0030568D">
                            <w:pPr>
                              <w:rPr>
                                <w:sz w:val="24"/>
                              </w:rPr>
                            </w:pPr>
                            <w:r w:rsidRPr="0030568D">
                              <w:rPr>
                                <w:rFonts w:asciiTheme="majorHAnsi" w:eastAsia="Times New Roman" w:hAnsiTheme="majorHAnsi" w:cs="Times New Roman"/>
                                <w:b/>
                                <w:sz w:val="44"/>
                                <w:szCs w:val="24"/>
                                <w:lang w:bidi="es-ES"/>
                              </w:rPr>
                              <w:t>Universidad Politécnica de Pachuca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B7E44" w:rsidTr="0030568D">
        <w:trPr>
          <w:trHeight w:val="3814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/>
          <w:p w:rsidR="004B7E44" w:rsidRDefault="004B7E44" w:rsidP="004B7E44"/>
        </w:tc>
      </w:tr>
    </w:tbl>
    <w:p w:rsidR="004B7E44" w:rsidRDefault="004B7E44" w:rsidP="004B7E44"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2B08C0F8" wp14:editId="09DFC2BD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3E7B90" wp14:editId="40173847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04FB1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" fillcolor="#a4063e [3204]" stroked="f" strokeweight="2pt">
                <w10:wrap anchory="page"/>
              </v:rect>
            </w:pict>
          </mc:Fallback>
        </mc:AlternateContent>
      </w:r>
    </w:p>
    <w:p w:rsidR="004B7E44" w:rsidRDefault="004B7E44">
      <w:pPr>
        <w:spacing w:after="200"/>
      </w:pPr>
      <w:r>
        <w:rPr>
          <w:lang w:bidi="es-ES"/>
        </w:rPr>
        <w:br w:type="page"/>
      </w:r>
    </w:p>
    <w:p w:rsidR="004B7E44" w:rsidRPr="003F0D7D" w:rsidRDefault="003F0D7D" w:rsidP="003F0D7D">
      <w:pPr>
        <w:pStyle w:val="Ttulo1"/>
        <w:rPr>
          <w:color w:val="auto"/>
        </w:rPr>
      </w:pPr>
      <w:r w:rsidRPr="003F0D7D">
        <w:rPr>
          <w:color w:val="auto"/>
        </w:rPr>
        <w:lastRenderedPageBreak/>
        <w:t>Conceptos básicos</w:t>
      </w:r>
    </w:p>
    <w:p w:rsidR="008D3E9D" w:rsidRDefault="008D3E9D" w:rsidP="004B7E44">
      <w:pPr>
        <w:rPr>
          <w:color w:val="auto"/>
        </w:rPr>
      </w:pPr>
    </w:p>
    <w:p w:rsidR="00D72DFE" w:rsidRPr="00222839" w:rsidRDefault="00D72DFE" w:rsidP="00955C9F">
      <w:pPr>
        <w:jc w:val="both"/>
        <w:rPr>
          <w:b/>
          <w:color w:val="auto"/>
        </w:rPr>
      </w:pPr>
      <w:r>
        <w:rPr>
          <w:color w:val="auto"/>
        </w:rPr>
        <w:t xml:space="preserve"> </w:t>
      </w:r>
      <w:r w:rsidRPr="00222839">
        <w:rPr>
          <w:b/>
          <w:color w:val="auto"/>
        </w:rPr>
        <w:t>Control de versiones</w:t>
      </w:r>
    </w:p>
    <w:p w:rsidR="008D3E9D" w:rsidRDefault="008D3E9D" w:rsidP="001A4869">
      <w:pPr>
        <w:jc w:val="both"/>
        <w:rPr>
          <w:color w:val="auto"/>
        </w:rPr>
      </w:pPr>
      <w:r>
        <w:rPr>
          <w:color w:val="auto"/>
        </w:rPr>
        <w:t>Es un sistema que registra los cambios realizados sobre un archivo o conjunto de archivos a lo largo del tiempo, de modo que puedas recuperar versiones específicas más adelante.</w:t>
      </w:r>
    </w:p>
    <w:p w:rsidR="000D7889" w:rsidRPr="00222839" w:rsidRDefault="000D7889" w:rsidP="001A4869">
      <w:pPr>
        <w:jc w:val="both"/>
        <w:rPr>
          <w:b/>
          <w:color w:val="auto"/>
        </w:rPr>
      </w:pPr>
      <w:proofErr w:type="spellStart"/>
      <w:r w:rsidRPr="00222839">
        <w:rPr>
          <w:b/>
          <w:color w:val="auto"/>
        </w:rPr>
        <w:t>Git</w:t>
      </w:r>
      <w:proofErr w:type="spellEnd"/>
    </w:p>
    <w:p w:rsidR="000D7889" w:rsidRDefault="000D7889" w:rsidP="001A4869">
      <w:pPr>
        <w:jc w:val="both"/>
        <w:rPr>
          <w:color w:val="auto"/>
        </w:rPr>
      </w:pPr>
      <w:r>
        <w:rPr>
          <w:color w:val="auto"/>
        </w:rPr>
        <w:t>Es un software de control de versiones diseñado en la eficiencia y la confiabilidad del mantenimiento de versiones de aplicaciones tienen un gran número de archivos de código fuente.</w:t>
      </w:r>
    </w:p>
    <w:p w:rsidR="008D3E9D" w:rsidRPr="00222839" w:rsidRDefault="000D7889" w:rsidP="001A4869">
      <w:pPr>
        <w:jc w:val="both"/>
        <w:rPr>
          <w:b/>
          <w:color w:val="auto"/>
        </w:rPr>
      </w:pPr>
      <w:r w:rsidRPr="00222839">
        <w:rPr>
          <w:b/>
          <w:color w:val="auto"/>
        </w:rPr>
        <w:t>Trabajo colaborativo</w:t>
      </w:r>
    </w:p>
    <w:p w:rsidR="009378C5" w:rsidRDefault="009A7BFB" w:rsidP="00042865">
      <w:pPr>
        <w:jc w:val="both"/>
        <w:rPr>
          <w:color w:val="auto"/>
        </w:rPr>
      </w:pPr>
      <w:r>
        <w:rPr>
          <w:color w:val="auto"/>
        </w:rPr>
        <w:t xml:space="preserve">Un equipo es un grupo de desarrolladores en el que los proyectos pasados compartidos y las afinidades personales hacen que el trabajo del grupo sea mucho más que la suma del trabajo de sus miembros. </w:t>
      </w:r>
      <w:r w:rsidR="009378C5">
        <w:rPr>
          <w:color w:val="auto"/>
        </w:rPr>
        <w:t>Colaboración entre todos los miembros p</w:t>
      </w:r>
      <w:r w:rsidR="00057B80">
        <w:rPr>
          <w:color w:val="auto"/>
        </w:rPr>
        <w:t>ara lograr los objetivos comunes.</w:t>
      </w:r>
    </w:p>
    <w:p w:rsidR="005E0279" w:rsidRDefault="005E0279" w:rsidP="00042865">
      <w:pPr>
        <w:jc w:val="both"/>
        <w:rPr>
          <w:color w:val="auto"/>
        </w:rPr>
      </w:pPr>
      <w:r>
        <w:rPr>
          <w:color w:val="auto"/>
        </w:rPr>
        <w:t>Para que esto suceda deben de darse una serie de condiciones entre las cuales mencionamos.</w:t>
      </w:r>
    </w:p>
    <w:p w:rsidR="00057B80" w:rsidRDefault="00057B80" w:rsidP="009378C5">
      <w:pPr>
        <w:pStyle w:val="Prrafodelista"/>
        <w:numPr>
          <w:ilvl w:val="0"/>
          <w:numId w:val="1"/>
        </w:numPr>
        <w:jc w:val="both"/>
        <w:rPr>
          <w:color w:val="auto"/>
        </w:rPr>
      </w:pPr>
      <w:r>
        <w:rPr>
          <w:color w:val="auto"/>
        </w:rPr>
        <w:t>Complementación de conocimientos y tareas asociadas a los roles.</w:t>
      </w:r>
    </w:p>
    <w:p w:rsidR="00042865" w:rsidRDefault="00042865" w:rsidP="009378C5">
      <w:pPr>
        <w:pStyle w:val="Prrafodelista"/>
        <w:numPr>
          <w:ilvl w:val="0"/>
          <w:numId w:val="1"/>
        </w:numPr>
        <w:jc w:val="both"/>
        <w:rPr>
          <w:color w:val="auto"/>
        </w:rPr>
      </w:pPr>
      <w:r>
        <w:rPr>
          <w:color w:val="auto"/>
        </w:rPr>
        <w:t>Motivación a partir de un propósito moral.</w:t>
      </w:r>
    </w:p>
    <w:p w:rsidR="005E0279" w:rsidRDefault="005E0279" w:rsidP="009378C5">
      <w:pPr>
        <w:pStyle w:val="Prrafodelista"/>
        <w:numPr>
          <w:ilvl w:val="0"/>
          <w:numId w:val="1"/>
        </w:numPr>
        <w:jc w:val="both"/>
        <w:rPr>
          <w:color w:val="auto"/>
        </w:rPr>
      </w:pPr>
      <w:r>
        <w:rPr>
          <w:color w:val="auto"/>
        </w:rPr>
        <w:t xml:space="preserve">Entendimiento logrado </w:t>
      </w:r>
      <w:r w:rsidR="008C1536">
        <w:rPr>
          <w:color w:val="auto"/>
        </w:rPr>
        <w:t>a partir</w:t>
      </w:r>
      <w:r>
        <w:rPr>
          <w:color w:val="auto"/>
        </w:rPr>
        <w:t xml:space="preserve"> de la madurez de la obtención a los roles.</w:t>
      </w:r>
    </w:p>
    <w:p w:rsidR="005E0279" w:rsidRDefault="005E0279" w:rsidP="009378C5">
      <w:pPr>
        <w:pStyle w:val="Prrafodelista"/>
        <w:numPr>
          <w:ilvl w:val="0"/>
          <w:numId w:val="1"/>
        </w:numPr>
        <w:jc w:val="both"/>
        <w:rPr>
          <w:color w:val="auto"/>
        </w:rPr>
      </w:pPr>
      <w:r>
        <w:rPr>
          <w:color w:val="auto"/>
        </w:rPr>
        <w:t>Visión compartida de los proyectos.</w:t>
      </w:r>
    </w:p>
    <w:p w:rsidR="005E0279" w:rsidRDefault="005E0279" w:rsidP="009378C5">
      <w:pPr>
        <w:pStyle w:val="Prrafodelista"/>
        <w:numPr>
          <w:ilvl w:val="0"/>
          <w:numId w:val="1"/>
        </w:numPr>
        <w:jc w:val="both"/>
        <w:rPr>
          <w:color w:val="auto"/>
        </w:rPr>
      </w:pPr>
      <w:r>
        <w:rPr>
          <w:color w:val="auto"/>
        </w:rPr>
        <w:t xml:space="preserve">Excelencia técnica </w:t>
      </w:r>
      <w:r w:rsidR="008C1536">
        <w:rPr>
          <w:color w:val="auto"/>
        </w:rPr>
        <w:t>a partir</w:t>
      </w:r>
      <w:r>
        <w:rPr>
          <w:color w:val="auto"/>
        </w:rPr>
        <w:t xml:space="preserve"> de promover el conocimiento compartido.</w:t>
      </w:r>
    </w:p>
    <w:p w:rsidR="00042865" w:rsidRDefault="00042865" w:rsidP="00042865">
      <w:pPr>
        <w:jc w:val="both"/>
        <w:rPr>
          <w:color w:val="auto"/>
        </w:rPr>
      </w:pPr>
      <w:r w:rsidRPr="00042865">
        <w:rPr>
          <w:color w:val="auto"/>
        </w:rPr>
        <w:t>Un equipo de desarrollo es una de las capitalizaciones más preciadas.</w:t>
      </w:r>
    </w:p>
    <w:p w:rsidR="00222839" w:rsidRDefault="00222839" w:rsidP="001A4869">
      <w:pPr>
        <w:jc w:val="both"/>
        <w:rPr>
          <w:color w:val="auto"/>
        </w:rPr>
      </w:pPr>
    </w:p>
    <w:p w:rsidR="00E94B5F" w:rsidRPr="00161C87" w:rsidRDefault="00D72DFE" w:rsidP="001A4869">
      <w:pPr>
        <w:jc w:val="both"/>
        <w:rPr>
          <w:b/>
          <w:color w:val="auto"/>
        </w:rPr>
      </w:pPr>
      <w:r w:rsidRPr="00161C87">
        <w:rPr>
          <w:b/>
          <w:color w:val="auto"/>
        </w:rPr>
        <w:t>Administración de la configuración</w:t>
      </w:r>
    </w:p>
    <w:p w:rsidR="003F0D7D" w:rsidRDefault="00CC4AA0" w:rsidP="001A4869">
      <w:pPr>
        <w:jc w:val="both"/>
        <w:rPr>
          <w:color w:val="auto"/>
        </w:rPr>
      </w:pPr>
      <w:r>
        <w:rPr>
          <w:color w:val="auto"/>
        </w:rPr>
        <w:t>Políticas</w:t>
      </w:r>
      <w:r w:rsidR="00F16BBA">
        <w:rPr>
          <w:color w:val="auto"/>
        </w:rPr>
        <w:t>, procesos y herramientas para administrar los sistemas cambiantes del software Acompañan al SQA.</w:t>
      </w:r>
    </w:p>
    <w:p w:rsidR="00C066BF" w:rsidRDefault="00C066BF" w:rsidP="001A4869">
      <w:pPr>
        <w:jc w:val="both"/>
        <w:rPr>
          <w:color w:val="auto"/>
        </w:rPr>
      </w:pPr>
    </w:p>
    <w:p w:rsidR="00AB3A3A" w:rsidRDefault="00AB3A3A" w:rsidP="004B7E44">
      <w:pPr>
        <w:rPr>
          <w:color w:val="auto"/>
        </w:rPr>
      </w:pPr>
    </w:p>
    <w:p w:rsidR="00AB3A3A" w:rsidRPr="00AB3A3A" w:rsidRDefault="00AB3A3A" w:rsidP="00AB3A3A"/>
    <w:p w:rsidR="00AB3A3A" w:rsidRPr="00AB3A3A" w:rsidRDefault="00AB3A3A" w:rsidP="00AB3A3A">
      <w:bookmarkStart w:id="0" w:name="_GoBack"/>
      <w:bookmarkEnd w:id="0"/>
    </w:p>
    <w:p w:rsidR="00AB3A3A" w:rsidRDefault="00AB3A3A" w:rsidP="00AB3A3A"/>
    <w:p w:rsidR="00AB3A3A" w:rsidRDefault="00AB3A3A" w:rsidP="00AB3A3A"/>
    <w:p w:rsidR="00F16BBA" w:rsidRDefault="00AB3A3A" w:rsidP="00AB3A3A">
      <w:pPr>
        <w:tabs>
          <w:tab w:val="left" w:pos="4236"/>
        </w:tabs>
      </w:pPr>
      <w:r>
        <w:tab/>
      </w:r>
    </w:p>
    <w:p w:rsidR="00AB3A3A" w:rsidRDefault="00AB3A3A" w:rsidP="00AB3A3A">
      <w:pPr>
        <w:tabs>
          <w:tab w:val="left" w:pos="4236"/>
        </w:tabs>
      </w:pPr>
      <w:r>
        <w:t>.</w:t>
      </w:r>
    </w:p>
    <w:p w:rsidR="00AB3A3A" w:rsidRDefault="00AB3A3A" w:rsidP="00AB3A3A">
      <w:pPr>
        <w:tabs>
          <w:tab w:val="left" w:pos="4236"/>
        </w:tabs>
      </w:pPr>
    </w:p>
    <w:p w:rsidR="00AB3A3A" w:rsidRDefault="00AB3A3A" w:rsidP="00AB3A3A">
      <w:pPr>
        <w:tabs>
          <w:tab w:val="left" w:pos="4236"/>
        </w:tabs>
      </w:pPr>
    </w:p>
    <w:p w:rsidR="00AB3A3A" w:rsidRDefault="00AB3A3A" w:rsidP="00AB3A3A">
      <w:pPr>
        <w:tabs>
          <w:tab w:val="left" w:pos="4236"/>
        </w:tabs>
      </w:pPr>
    </w:p>
    <w:p w:rsidR="00AB3A3A" w:rsidRDefault="00AB3A3A" w:rsidP="00AB3A3A">
      <w:pPr>
        <w:tabs>
          <w:tab w:val="left" w:pos="4236"/>
        </w:tabs>
      </w:pPr>
    </w:p>
    <w:p w:rsidR="00AB3A3A" w:rsidRPr="00AB3A3A" w:rsidRDefault="00AB3A3A" w:rsidP="00AB3A3A">
      <w:pPr>
        <w:tabs>
          <w:tab w:val="left" w:pos="4236"/>
        </w:tabs>
      </w:pPr>
    </w:p>
    <w:sectPr w:rsidR="00AB3A3A" w:rsidRPr="00AB3A3A" w:rsidSect="0029136D">
      <w:headerReference w:type="default" r:id="rId10"/>
      <w:footerReference w:type="default" r:id="rId11"/>
      <w:footerReference w:type="first" r:id="rId1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4869" w:rsidRDefault="001D4869" w:rsidP="004B7E44">
      <w:r>
        <w:separator/>
      </w:r>
    </w:p>
  </w:endnote>
  <w:endnote w:type="continuationSeparator" w:id="0">
    <w:p w:rsidR="001D4869" w:rsidRDefault="001D486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AB3A3A" w:rsidP="004B7E44">
          <w:pPr>
            <w:pStyle w:val="Piedepgina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</w:p>
      </w:tc>
    </w:tr>
  </w:tbl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AB3A3A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4869" w:rsidRDefault="001D4869" w:rsidP="004B7E44">
      <w:r>
        <w:separator/>
      </w:r>
    </w:p>
  </w:footnote>
  <w:footnote w:type="continuationSeparator" w:id="0">
    <w:p w:rsidR="001D4869" w:rsidRDefault="001D486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cabezado"/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inline distT="0" distB="0" distL="0" distR="0" wp14:anchorId="0EF632A5" wp14:editId="1601A0F0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AB3A3A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EF632A5" id="Rectángulo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VkbjAIAAGAFAAAOAAAAZHJzL2Uyb0RvYy54bWysVM1OGzEQvlfqO1i+l022SQsRGxSBqCoh&#10;QEDF2fHa2ZVsj2s72U3fps/SF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AB3A3A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37080A"/>
    <w:multiLevelType w:val="hybridMultilevel"/>
    <w:tmpl w:val="473E96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4FE"/>
    <w:rsid w:val="00042865"/>
    <w:rsid w:val="00057B80"/>
    <w:rsid w:val="00057D72"/>
    <w:rsid w:val="000B37FB"/>
    <w:rsid w:val="000D7889"/>
    <w:rsid w:val="00161C87"/>
    <w:rsid w:val="001A4869"/>
    <w:rsid w:val="001D24B0"/>
    <w:rsid w:val="001D4869"/>
    <w:rsid w:val="00222839"/>
    <w:rsid w:val="0029136D"/>
    <w:rsid w:val="00293B83"/>
    <w:rsid w:val="0030568D"/>
    <w:rsid w:val="00383D17"/>
    <w:rsid w:val="003F0D7D"/>
    <w:rsid w:val="00490445"/>
    <w:rsid w:val="004B7E44"/>
    <w:rsid w:val="004D5252"/>
    <w:rsid w:val="004F2B86"/>
    <w:rsid w:val="00561C05"/>
    <w:rsid w:val="005A718F"/>
    <w:rsid w:val="005B66AC"/>
    <w:rsid w:val="005E0279"/>
    <w:rsid w:val="00661913"/>
    <w:rsid w:val="006A3CE7"/>
    <w:rsid w:val="007516CF"/>
    <w:rsid w:val="008004C2"/>
    <w:rsid w:val="0083554D"/>
    <w:rsid w:val="00864036"/>
    <w:rsid w:val="008776E7"/>
    <w:rsid w:val="008B33BC"/>
    <w:rsid w:val="008C1536"/>
    <w:rsid w:val="008D0C89"/>
    <w:rsid w:val="008D3E9D"/>
    <w:rsid w:val="009120E9"/>
    <w:rsid w:val="009378C5"/>
    <w:rsid w:val="00945900"/>
    <w:rsid w:val="00955C9F"/>
    <w:rsid w:val="009A7BFB"/>
    <w:rsid w:val="009B07B3"/>
    <w:rsid w:val="009B34FE"/>
    <w:rsid w:val="009C396C"/>
    <w:rsid w:val="00A331FC"/>
    <w:rsid w:val="00AB3A3A"/>
    <w:rsid w:val="00B572B4"/>
    <w:rsid w:val="00BC3662"/>
    <w:rsid w:val="00BE2C09"/>
    <w:rsid w:val="00C066BF"/>
    <w:rsid w:val="00CB7F1C"/>
    <w:rsid w:val="00CC4AA0"/>
    <w:rsid w:val="00CF07A5"/>
    <w:rsid w:val="00D72DFE"/>
    <w:rsid w:val="00DB26A7"/>
    <w:rsid w:val="00DE4EC9"/>
    <w:rsid w:val="00E76CAD"/>
    <w:rsid w:val="00E94B5F"/>
    <w:rsid w:val="00F16BBA"/>
    <w:rsid w:val="00FF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6384E3-26DB-47BF-BD71-6C01E7F0D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Puesto">
    <w:name w:val="Title"/>
    <w:basedOn w:val="Normal"/>
    <w:link w:val="Puest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PuestoCar">
    <w:name w:val="Puesto Car"/>
    <w:basedOn w:val="Fuentedeprrafopredeter"/>
    <w:link w:val="Puest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9378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ria\AppData\Roaming\Microsoft\Plantillas\Informe%20empresarial%20(dise&#241;o%20Profesion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00A"/>
    <w:rsid w:val="004C7D73"/>
    <w:rsid w:val="008606E4"/>
    <w:rsid w:val="008A700A"/>
    <w:rsid w:val="00B3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0E18FE62CDF4056A6D53D57F8B4E699">
    <w:name w:val="20E18FE62CDF4056A6D53D57F8B4E699"/>
  </w:style>
  <w:style w:type="paragraph" w:customStyle="1" w:styleId="8489ADBBCEF1488BB638079EB88B9E69">
    <w:name w:val="8489ADBBCEF1488BB638079EB88B9E69"/>
  </w:style>
  <w:style w:type="paragraph" w:customStyle="1" w:styleId="2F4F6346B60C45EFAFE4A9BFCF4D0D55">
    <w:name w:val="2F4F6346B60C45EFAFE4A9BFCF4D0D55"/>
  </w:style>
  <w:style w:type="paragraph" w:customStyle="1" w:styleId="6FF3E32F3203428F88C6BA8799646C41">
    <w:name w:val="6FF3E32F3203428F88C6BA8799646C41"/>
  </w:style>
  <w:style w:type="paragraph" w:customStyle="1" w:styleId="47AFE0A839C24AA7A0BD6605FA851CCC">
    <w:name w:val="47AFE0A839C24AA7A0BD6605FA851CCC"/>
  </w:style>
  <w:style w:type="paragraph" w:customStyle="1" w:styleId="7E34B9DBAB74454A95F93A91D99A1B63">
    <w:name w:val="7E34B9DBAB74454A95F93A91D99A1B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Profesional).dotx</Template>
  <TotalTime>53</TotalTime>
  <Pages>3</Pages>
  <Words>203</Words>
  <Characters>1119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Aguilar Hernandez</dc:creator>
  <cp:keywords/>
  <dc:description/>
  <cp:lastModifiedBy>Adrian Aguilar Hernandez</cp:lastModifiedBy>
  <cp:revision>32</cp:revision>
  <dcterms:created xsi:type="dcterms:W3CDTF">2020-03-13T20:55:00Z</dcterms:created>
  <dcterms:modified xsi:type="dcterms:W3CDTF">2020-03-15T04:36:00Z</dcterms:modified>
</cp:coreProperties>
</file>